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6FF6A" w14:textId="77777777" w:rsidR="00880084" w:rsidRDefault="00E87A2E" w:rsidP="00A322FF">
      <w:pPr>
        <w:jc w:val="center"/>
      </w:pPr>
      <w:r>
        <w:rPr>
          <w:noProof/>
        </w:rPr>
        <w:drawing>
          <wp:inline distT="0" distB="0" distL="0" distR="0" wp14:anchorId="27B30568" wp14:editId="19E31F48">
            <wp:extent cx="552704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81C" w14:textId="77777777" w:rsidR="00E87A2E" w:rsidRDefault="00E87A2E" w:rsidP="00A322FF">
      <w:pPr>
        <w:jc w:val="center"/>
      </w:pPr>
    </w:p>
    <w:p w14:paraId="5D3F731C" w14:textId="77777777" w:rsidR="00E87A2E" w:rsidRDefault="00E87A2E" w:rsidP="00A322FF">
      <w:pPr>
        <w:jc w:val="center"/>
      </w:pPr>
    </w:p>
    <w:p w14:paraId="662FEA50" w14:textId="77777777" w:rsidR="00E87A2E" w:rsidRDefault="00E87A2E" w:rsidP="00A322FF">
      <w:pPr>
        <w:jc w:val="center"/>
      </w:pPr>
    </w:p>
    <w:p w14:paraId="573CE38A" w14:textId="77777777" w:rsidR="00A322FF" w:rsidRDefault="00A322FF" w:rsidP="00A322FF">
      <w:pPr>
        <w:jc w:val="center"/>
      </w:pPr>
    </w:p>
    <w:p w14:paraId="55F21539" w14:textId="77777777" w:rsidR="00A322FF" w:rsidRDefault="00A322FF" w:rsidP="00A322FF">
      <w:pPr>
        <w:jc w:val="center"/>
      </w:pPr>
    </w:p>
    <w:p w14:paraId="432521B8" w14:textId="77777777" w:rsidR="00A322FF" w:rsidRDefault="00A322FF" w:rsidP="00A322FF">
      <w:pPr>
        <w:jc w:val="center"/>
      </w:pPr>
    </w:p>
    <w:p w14:paraId="028B6CE9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39DDCAB0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0CB58395" w14:textId="2B0E831E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Assignment-</w:t>
      </w:r>
      <w:r w:rsidR="00D53E95">
        <w:rPr>
          <w:rFonts w:ascii="Cambria" w:hAnsi="Cambria"/>
          <w:sz w:val="40"/>
          <w:szCs w:val="40"/>
          <w:u w:val="single"/>
        </w:rPr>
        <w:t xml:space="preserve"> 4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</w:p>
    <w:p w14:paraId="2A8593BE" w14:textId="400C10EB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Subject-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  <w:r w:rsidR="00D53E95">
        <w:rPr>
          <w:rFonts w:ascii="Cambria" w:hAnsi="Cambria"/>
          <w:sz w:val="40"/>
          <w:szCs w:val="40"/>
          <w:u w:val="single"/>
        </w:rPr>
        <w:t>JAVA SE Programming</w:t>
      </w:r>
    </w:p>
    <w:p w14:paraId="6181A4BB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4599896D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2E39FF3A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02012BBE" w14:textId="77777777" w:rsidR="00A322FF" w:rsidRDefault="00A322FF" w:rsidP="00A322FF">
      <w:pPr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Submitted By:</w:t>
      </w:r>
      <w:r>
        <w:rPr>
          <w:rFonts w:ascii="Cambria" w:hAnsi="Cambria"/>
          <w:sz w:val="40"/>
          <w:szCs w:val="40"/>
        </w:rPr>
        <w:t xml:space="preserve">                                                                </w:t>
      </w:r>
      <w:r w:rsidRPr="00A322FF">
        <w:rPr>
          <w:rFonts w:ascii="Cambria" w:hAnsi="Cambria"/>
          <w:sz w:val="40"/>
          <w:szCs w:val="40"/>
          <w:u w:val="single"/>
        </w:rPr>
        <w:t>Submitted To:</w:t>
      </w:r>
    </w:p>
    <w:p w14:paraId="01F7B912" w14:textId="65083BB6" w:rsidR="00A322FF" w:rsidRDefault="00A322FF" w:rsidP="00A322FF">
      <w:pPr>
        <w:rPr>
          <w:rFonts w:ascii="Cambria" w:hAnsi="Cambria"/>
          <w:sz w:val="40"/>
          <w:szCs w:val="40"/>
        </w:rPr>
      </w:pPr>
      <w:r w:rsidRPr="00A322FF">
        <w:rPr>
          <w:rFonts w:ascii="Cambria" w:hAnsi="Cambria"/>
          <w:sz w:val="40"/>
          <w:szCs w:val="40"/>
        </w:rPr>
        <w:t>Prasoon Ghosh</w:t>
      </w:r>
      <w:r w:rsidR="003923AF">
        <w:rPr>
          <w:rFonts w:ascii="Cambria" w:hAnsi="Cambria"/>
          <w:sz w:val="40"/>
          <w:szCs w:val="40"/>
        </w:rPr>
        <w:t xml:space="preserve">                                                            </w:t>
      </w:r>
      <w:r w:rsidR="00D53E95">
        <w:rPr>
          <w:rFonts w:ascii="Cambria" w:hAnsi="Cambria"/>
          <w:sz w:val="40"/>
          <w:szCs w:val="40"/>
        </w:rPr>
        <w:t>Inder Singh Sir</w:t>
      </w:r>
    </w:p>
    <w:p w14:paraId="17839EFE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BCA B.F.S.I</w:t>
      </w:r>
    </w:p>
    <w:p w14:paraId="2F772A45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2020-2023</w:t>
      </w:r>
    </w:p>
    <w:p w14:paraId="099D6D88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Semester-</w:t>
      </w:r>
      <w:r w:rsidR="002E2D47">
        <w:rPr>
          <w:rFonts w:ascii="Cambria" w:hAnsi="Cambria"/>
          <w:sz w:val="40"/>
          <w:szCs w:val="40"/>
        </w:rPr>
        <w:t>4</w:t>
      </w:r>
    </w:p>
    <w:p w14:paraId="777FC136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SAP ID- 500087553</w:t>
      </w:r>
    </w:p>
    <w:p w14:paraId="7B242767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Roll No.- R201220011</w:t>
      </w:r>
    </w:p>
    <w:p w14:paraId="3508A51C" w14:textId="62A9C96C" w:rsidR="003923AF" w:rsidRDefault="00D53E95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95824" wp14:editId="64E28F8C">
            <wp:extent cx="6645910" cy="9530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0CBA" w14:textId="456DCBC5" w:rsidR="00D53E95" w:rsidRDefault="00D53E95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B4C92" wp14:editId="009A95B4">
            <wp:extent cx="6645910" cy="9632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12F2" w14:textId="7D5C48C6" w:rsidR="00D53E95" w:rsidRPr="002E2D47" w:rsidRDefault="00D53E95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84256" wp14:editId="58FFD699">
            <wp:extent cx="6645910" cy="1377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3E95" w:rsidRPr="002E2D47" w:rsidSect="00A322F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95"/>
    <w:rsid w:val="002E2D47"/>
    <w:rsid w:val="003923AF"/>
    <w:rsid w:val="00880084"/>
    <w:rsid w:val="00A322FF"/>
    <w:rsid w:val="00D53E95"/>
    <w:rsid w:val="00E87A2E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9B5F"/>
  <w15:chartTrackingRefBased/>
  <w15:docId w15:val="{DE06C873-3420-4171-97A7-E04E2DE8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o\Documents\Custom%20Office%20Templates\UPES%20Assignment-New%20LOG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UPES Assignment-New LOGO</Template>
  <TotalTime>3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 Ghosh</dc:creator>
  <cp:keywords/>
  <dc:description/>
  <cp:lastModifiedBy>Prasoon Ghosh</cp:lastModifiedBy>
  <cp:revision>2</cp:revision>
  <cp:lastPrinted>2022-02-05T05:01:00Z</cp:lastPrinted>
  <dcterms:created xsi:type="dcterms:W3CDTF">2022-02-05T04:59:00Z</dcterms:created>
  <dcterms:modified xsi:type="dcterms:W3CDTF">2022-02-05T05:02:00Z</dcterms:modified>
</cp:coreProperties>
</file>