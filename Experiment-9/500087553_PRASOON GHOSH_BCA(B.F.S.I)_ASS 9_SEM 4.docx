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F92BB" w14:textId="77777777" w:rsidR="00880084" w:rsidRDefault="00E87A2E" w:rsidP="00A322FF">
      <w:pPr>
        <w:jc w:val="center"/>
      </w:pPr>
      <w:r>
        <w:rPr>
          <w:noProof/>
        </w:rPr>
        <w:drawing>
          <wp:inline distT="0" distB="0" distL="0" distR="0" wp14:anchorId="05D88953" wp14:editId="5F18E961">
            <wp:extent cx="5527040" cy="1856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16A8" w14:textId="77777777" w:rsidR="00E87A2E" w:rsidRDefault="00E87A2E" w:rsidP="00A322FF">
      <w:pPr>
        <w:jc w:val="center"/>
      </w:pPr>
    </w:p>
    <w:p w14:paraId="069AF54A" w14:textId="77777777" w:rsidR="00E87A2E" w:rsidRDefault="00E87A2E" w:rsidP="00A322FF">
      <w:pPr>
        <w:jc w:val="center"/>
      </w:pPr>
    </w:p>
    <w:p w14:paraId="01C0CB96" w14:textId="77777777" w:rsidR="00E87A2E" w:rsidRDefault="00E87A2E" w:rsidP="00A322FF">
      <w:pPr>
        <w:jc w:val="center"/>
      </w:pPr>
    </w:p>
    <w:p w14:paraId="5C4EF9B4" w14:textId="77777777" w:rsidR="00A322FF" w:rsidRDefault="00A322FF" w:rsidP="00A322FF">
      <w:pPr>
        <w:jc w:val="center"/>
      </w:pPr>
    </w:p>
    <w:p w14:paraId="5CCE61C8" w14:textId="77777777" w:rsidR="00A322FF" w:rsidRDefault="00A322FF" w:rsidP="00A322FF">
      <w:pPr>
        <w:jc w:val="center"/>
      </w:pPr>
    </w:p>
    <w:p w14:paraId="748A1C01" w14:textId="77777777" w:rsidR="00A322FF" w:rsidRDefault="00A322FF" w:rsidP="00A322FF">
      <w:pPr>
        <w:jc w:val="center"/>
      </w:pPr>
    </w:p>
    <w:p w14:paraId="71615735" w14:textId="77777777" w:rsidR="00A322FF" w:rsidRDefault="00A322FF" w:rsidP="00A322FF">
      <w:pPr>
        <w:jc w:val="center"/>
        <w:rPr>
          <w:rFonts w:ascii="Cambria" w:hAnsi="Cambria"/>
          <w:sz w:val="40"/>
          <w:szCs w:val="40"/>
        </w:rPr>
      </w:pPr>
    </w:p>
    <w:p w14:paraId="3E5B8E68" w14:textId="77777777" w:rsidR="00A322FF" w:rsidRDefault="00A322FF" w:rsidP="00A322FF">
      <w:pPr>
        <w:jc w:val="center"/>
        <w:rPr>
          <w:rFonts w:ascii="Cambria" w:hAnsi="Cambria"/>
          <w:sz w:val="40"/>
          <w:szCs w:val="40"/>
        </w:rPr>
      </w:pPr>
    </w:p>
    <w:p w14:paraId="5972F2E3" w14:textId="77777777" w:rsidR="00A322FF" w:rsidRPr="00A322FF" w:rsidRDefault="00A322FF" w:rsidP="00A322FF">
      <w:pPr>
        <w:jc w:val="center"/>
        <w:rPr>
          <w:rFonts w:ascii="Cambria" w:hAnsi="Cambria"/>
          <w:sz w:val="40"/>
          <w:szCs w:val="40"/>
          <w:u w:val="single"/>
        </w:rPr>
      </w:pPr>
      <w:r w:rsidRPr="00A322FF">
        <w:rPr>
          <w:rFonts w:ascii="Cambria" w:hAnsi="Cambria"/>
          <w:sz w:val="40"/>
          <w:szCs w:val="40"/>
          <w:u w:val="single"/>
        </w:rPr>
        <w:t>Assignment-</w:t>
      </w:r>
      <w:r w:rsidR="003923AF">
        <w:rPr>
          <w:rFonts w:ascii="Cambria" w:hAnsi="Cambria"/>
          <w:sz w:val="40"/>
          <w:szCs w:val="40"/>
          <w:u w:val="single"/>
        </w:rPr>
        <w:t xml:space="preserve"> </w:t>
      </w:r>
    </w:p>
    <w:p w14:paraId="29DCD6C4" w14:textId="77777777" w:rsidR="00A322FF" w:rsidRPr="00A322FF" w:rsidRDefault="00A322FF" w:rsidP="00A322FF">
      <w:pPr>
        <w:jc w:val="center"/>
        <w:rPr>
          <w:rFonts w:ascii="Cambria" w:hAnsi="Cambria"/>
          <w:sz w:val="40"/>
          <w:szCs w:val="40"/>
          <w:u w:val="single"/>
        </w:rPr>
      </w:pPr>
      <w:r w:rsidRPr="00A322FF">
        <w:rPr>
          <w:rFonts w:ascii="Cambria" w:hAnsi="Cambria"/>
          <w:sz w:val="40"/>
          <w:szCs w:val="40"/>
          <w:u w:val="single"/>
        </w:rPr>
        <w:t>Subject-</w:t>
      </w:r>
      <w:r w:rsidR="003923AF">
        <w:rPr>
          <w:rFonts w:ascii="Cambria" w:hAnsi="Cambria"/>
          <w:sz w:val="40"/>
          <w:szCs w:val="40"/>
          <w:u w:val="single"/>
        </w:rPr>
        <w:t xml:space="preserve"> </w:t>
      </w:r>
    </w:p>
    <w:p w14:paraId="1827F10D" w14:textId="77777777" w:rsidR="00A322FF" w:rsidRDefault="00A322FF" w:rsidP="00A322FF">
      <w:pPr>
        <w:rPr>
          <w:rFonts w:ascii="Cambria" w:hAnsi="Cambria"/>
          <w:sz w:val="40"/>
          <w:szCs w:val="40"/>
        </w:rPr>
      </w:pPr>
    </w:p>
    <w:p w14:paraId="4F573D03" w14:textId="77777777" w:rsidR="00A322FF" w:rsidRDefault="00A322FF" w:rsidP="00A322FF">
      <w:pPr>
        <w:rPr>
          <w:rFonts w:ascii="Cambria" w:hAnsi="Cambria"/>
          <w:sz w:val="40"/>
          <w:szCs w:val="40"/>
        </w:rPr>
      </w:pPr>
    </w:p>
    <w:p w14:paraId="60CC8C41" w14:textId="77777777" w:rsidR="00A322FF" w:rsidRDefault="00A322FF" w:rsidP="00A322FF">
      <w:pPr>
        <w:rPr>
          <w:rFonts w:ascii="Cambria" w:hAnsi="Cambria"/>
          <w:sz w:val="40"/>
          <w:szCs w:val="40"/>
        </w:rPr>
      </w:pPr>
    </w:p>
    <w:p w14:paraId="222D9699" w14:textId="77777777" w:rsidR="00A322FF" w:rsidRDefault="00A322FF" w:rsidP="00A322FF">
      <w:pPr>
        <w:rPr>
          <w:rFonts w:ascii="Cambria" w:hAnsi="Cambria"/>
          <w:sz w:val="40"/>
          <w:szCs w:val="40"/>
          <w:u w:val="single"/>
        </w:rPr>
      </w:pPr>
      <w:r w:rsidRPr="00A322FF">
        <w:rPr>
          <w:rFonts w:ascii="Cambria" w:hAnsi="Cambria"/>
          <w:sz w:val="40"/>
          <w:szCs w:val="40"/>
          <w:u w:val="single"/>
        </w:rPr>
        <w:t>Submitted By:</w:t>
      </w:r>
      <w:r>
        <w:rPr>
          <w:rFonts w:ascii="Cambria" w:hAnsi="Cambria"/>
          <w:sz w:val="40"/>
          <w:szCs w:val="40"/>
        </w:rPr>
        <w:t xml:space="preserve">                                                                </w:t>
      </w:r>
      <w:r w:rsidRPr="00A322FF">
        <w:rPr>
          <w:rFonts w:ascii="Cambria" w:hAnsi="Cambria"/>
          <w:sz w:val="40"/>
          <w:szCs w:val="40"/>
          <w:u w:val="single"/>
        </w:rPr>
        <w:t>Submitted To:</w:t>
      </w:r>
    </w:p>
    <w:p w14:paraId="49F71E29" w14:textId="25B6016A" w:rsidR="00A322FF" w:rsidRDefault="00A322FF" w:rsidP="00A322FF">
      <w:pPr>
        <w:rPr>
          <w:rFonts w:ascii="Cambria" w:hAnsi="Cambria"/>
          <w:sz w:val="40"/>
          <w:szCs w:val="40"/>
        </w:rPr>
      </w:pPr>
      <w:r w:rsidRPr="00A322FF">
        <w:rPr>
          <w:rFonts w:ascii="Cambria" w:hAnsi="Cambria"/>
          <w:sz w:val="40"/>
          <w:szCs w:val="40"/>
        </w:rPr>
        <w:t>Prasoon Ghosh</w:t>
      </w:r>
      <w:r w:rsidR="003923AF">
        <w:rPr>
          <w:rFonts w:ascii="Cambria" w:hAnsi="Cambria"/>
          <w:sz w:val="40"/>
          <w:szCs w:val="40"/>
        </w:rPr>
        <w:t xml:space="preserve">                                                            </w:t>
      </w:r>
      <w:proofErr w:type="spellStart"/>
      <w:r w:rsidR="00610E0E">
        <w:rPr>
          <w:rFonts w:ascii="Cambria" w:hAnsi="Cambria"/>
          <w:sz w:val="40"/>
          <w:szCs w:val="40"/>
        </w:rPr>
        <w:t>Inder</w:t>
      </w:r>
      <w:proofErr w:type="spellEnd"/>
      <w:r w:rsidR="00610E0E">
        <w:rPr>
          <w:rFonts w:ascii="Cambria" w:hAnsi="Cambria"/>
          <w:sz w:val="40"/>
          <w:szCs w:val="40"/>
        </w:rPr>
        <w:t xml:space="preserve"> Singh Sir</w:t>
      </w:r>
    </w:p>
    <w:p w14:paraId="284CD5AD" w14:textId="77777777" w:rsidR="00A322FF" w:rsidRDefault="00A322FF" w:rsidP="00A322FF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BCA B.F.S.I</w:t>
      </w:r>
    </w:p>
    <w:p w14:paraId="26AE0BF7" w14:textId="77777777" w:rsidR="00A322FF" w:rsidRDefault="00A322FF" w:rsidP="00A322FF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2020-2023</w:t>
      </w:r>
    </w:p>
    <w:p w14:paraId="7E0DCC75" w14:textId="77777777" w:rsidR="00A322FF" w:rsidRDefault="00A322FF" w:rsidP="00A322FF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Semester-</w:t>
      </w:r>
      <w:r w:rsidR="002E2D47">
        <w:rPr>
          <w:rFonts w:ascii="Cambria" w:hAnsi="Cambria"/>
          <w:sz w:val="40"/>
          <w:szCs w:val="40"/>
        </w:rPr>
        <w:t>4</w:t>
      </w:r>
    </w:p>
    <w:p w14:paraId="72699A83" w14:textId="77777777" w:rsidR="00A322FF" w:rsidRDefault="00A322FF" w:rsidP="00A322FF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SAP ID- 500087553</w:t>
      </w:r>
    </w:p>
    <w:p w14:paraId="58599716" w14:textId="77777777" w:rsidR="00A322FF" w:rsidRDefault="00A322FF" w:rsidP="00A322FF">
      <w:pPr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>Roll No.- R201220011</w:t>
      </w:r>
    </w:p>
    <w:p w14:paraId="00061ECF" w14:textId="554798EC" w:rsidR="003923AF" w:rsidRPr="002E2D47" w:rsidRDefault="00610E0E" w:rsidP="00A322FF">
      <w:pPr>
        <w:rPr>
          <w:rFonts w:ascii="Cambria" w:hAnsi="Cambr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829317" wp14:editId="234FC806">
            <wp:extent cx="6645910" cy="96164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1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1B83E6" wp14:editId="216CDB4E">
            <wp:extent cx="6645910" cy="96018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0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AB27F2" wp14:editId="01BE0009">
            <wp:extent cx="6645910" cy="94589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5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F2937" wp14:editId="6C626AA8">
            <wp:extent cx="6645910" cy="1385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23AF" w:rsidRPr="002E2D47" w:rsidSect="00A322FF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E0E"/>
    <w:rsid w:val="002E2D47"/>
    <w:rsid w:val="003923AF"/>
    <w:rsid w:val="00610E0E"/>
    <w:rsid w:val="00880084"/>
    <w:rsid w:val="00A322FF"/>
    <w:rsid w:val="00E87A2E"/>
    <w:rsid w:val="00FC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D139A"/>
  <w15:chartTrackingRefBased/>
  <w15:docId w15:val="{5EB4501B-2405-4BAD-9E5F-2D813C294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so\Documents\Custom%20Office%20Templates\UPES%20Assignment-New%20LOG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UPES Assignment-New LOGO</Template>
  <TotalTime>2</TotalTime>
  <Pages>5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Prasoon Ghosh</dc:creator>
  <cp:keywords/>
  <dc:description/>
  <cp:lastModifiedBy>Prasoon Ghosh</cp:lastModifiedBy>
  <cp:revision>1</cp:revision>
  <dcterms:created xsi:type="dcterms:W3CDTF">2022-02-19T16:06:00Z</dcterms:created>
  <dcterms:modified xsi:type="dcterms:W3CDTF">2022-02-19T16:08:00Z</dcterms:modified>
</cp:coreProperties>
</file>