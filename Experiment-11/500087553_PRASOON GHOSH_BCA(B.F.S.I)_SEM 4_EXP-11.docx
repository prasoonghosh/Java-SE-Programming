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D6EB0" w14:textId="77777777" w:rsidR="00880084" w:rsidRDefault="00E87A2E" w:rsidP="00A322FF">
      <w:pPr>
        <w:jc w:val="center"/>
      </w:pPr>
      <w:r>
        <w:rPr>
          <w:noProof/>
        </w:rPr>
        <w:drawing>
          <wp:inline distT="0" distB="0" distL="0" distR="0" wp14:anchorId="1D5D7CE1" wp14:editId="268C781D">
            <wp:extent cx="552704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3F37" w14:textId="77777777" w:rsidR="00E87A2E" w:rsidRDefault="00E87A2E" w:rsidP="00A322FF">
      <w:pPr>
        <w:jc w:val="center"/>
      </w:pPr>
    </w:p>
    <w:p w14:paraId="5721DC53" w14:textId="77777777" w:rsidR="00E87A2E" w:rsidRDefault="00E87A2E" w:rsidP="00A322FF">
      <w:pPr>
        <w:jc w:val="center"/>
      </w:pPr>
    </w:p>
    <w:p w14:paraId="490E3099" w14:textId="77777777" w:rsidR="00E87A2E" w:rsidRDefault="00E87A2E" w:rsidP="00A322FF">
      <w:pPr>
        <w:jc w:val="center"/>
      </w:pPr>
    </w:p>
    <w:p w14:paraId="406B2C42" w14:textId="77777777" w:rsidR="00A322FF" w:rsidRDefault="00A322FF" w:rsidP="00A322FF">
      <w:pPr>
        <w:jc w:val="center"/>
      </w:pPr>
    </w:p>
    <w:p w14:paraId="6A8DAF2C" w14:textId="77777777" w:rsidR="00A322FF" w:rsidRDefault="00A322FF" w:rsidP="00A322FF">
      <w:pPr>
        <w:jc w:val="center"/>
      </w:pPr>
    </w:p>
    <w:p w14:paraId="58862AF6" w14:textId="77777777" w:rsidR="00A322FF" w:rsidRDefault="00A322FF" w:rsidP="00A322FF">
      <w:pPr>
        <w:jc w:val="center"/>
      </w:pPr>
    </w:p>
    <w:p w14:paraId="2E2B0280" w14:textId="77777777" w:rsidR="00A322FF" w:rsidRDefault="00A322FF" w:rsidP="00A322FF">
      <w:pPr>
        <w:jc w:val="center"/>
        <w:rPr>
          <w:rFonts w:ascii="Cambria" w:hAnsi="Cambria"/>
          <w:sz w:val="40"/>
          <w:szCs w:val="40"/>
        </w:rPr>
      </w:pPr>
    </w:p>
    <w:p w14:paraId="430BA7E4" w14:textId="77777777" w:rsidR="00A322FF" w:rsidRDefault="00A322FF" w:rsidP="00A322FF">
      <w:pPr>
        <w:jc w:val="center"/>
        <w:rPr>
          <w:rFonts w:ascii="Cambria" w:hAnsi="Cambria"/>
          <w:sz w:val="40"/>
          <w:szCs w:val="40"/>
        </w:rPr>
      </w:pPr>
    </w:p>
    <w:p w14:paraId="3134A2EE" w14:textId="0A861891" w:rsidR="00A322FF" w:rsidRPr="00A322FF" w:rsidRDefault="00A322FF" w:rsidP="00A322FF">
      <w:pPr>
        <w:jc w:val="center"/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Assignment-</w:t>
      </w:r>
      <w:r w:rsidR="003923AF">
        <w:rPr>
          <w:rFonts w:ascii="Cambria" w:hAnsi="Cambria"/>
          <w:sz w:val="40"/>
          <w:szCs w:val="40"/>
          <w:u w:val="single"/>
        </w:rPr>
        <w:t xml:space="preserve"> </w:t>
      </w:r>
      <w:r w:rsidR="00CD6B85">
        <w:rPr>
          <w:rFonts w:ascii="Cambria" w:hAnsi="Cambria"/>
          <w:sz w:val="40"/>
          <w:szCs w:val="40"/>
          <w:u w:val="single"/>
        </w:rPr>
        <w:t>11</w:t>
      </w:r>
    </w:p>
    <w:p w14:paraId="4B5B5AC7" w14:textId="60432DB1" w:rsidR="00A322FF" w:rsidRPr="00A322FF" w:rsidRDefault="00A322FF" w:rsidP="00A322FF">
      <w:pPr>
        <w:jc w:val="center"/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Subject-</w:t>
      </w:r>
      <w:r w:rsidR="003923AF">
        <w:rPr>
          <w:rFonts w:ascii="Cambria" w:hAnsi="Cambria"/>
          <w:sz w:val="40"/>
          <w:szCs w:val="40"/>
          <w:u w:val="single"/>
        </w:rPr>
        <w:t xml:space="preserve"> </w:t>
      </w:r>
      <w:r w:rsidR="00CD6B85">
        <w:rPr>
          <w:rFonts w:ascii="Cambria" w:hAnsi="Cambria"/>
          <w:sz w:val="40"/>
          <w:szCs w:val="40"/>
          <w:u w:val="single"/>
        </w:rPr>
        <w:t>Java SE Programming Lab</w:t>
      </w:r>
    </w:p>
    <w:p w14:paraId="0AB667BA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12B5FF79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6B168192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5975BC38" w14:textId="77777777" w:rsidR="00A322FF" w:rsidRDefault="00A322FF" w:rsidP="00A322FF">
      <w:pPr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Submitted By:</w:t>
      </w:r>
      <w:r>
        <w:rPr>
          <w:rFonts w:ascii="Cambria" w:hAnsi="Cambria"/>
          <w:sz w:val="40"/>
          <w:szCs w:val="40"/>
        </w:rPr>
        <w:t xml:space="preserve">                                                                </w:t>
      </w:r>
      <w:r w:rsidRPr="00A322FF">
        <w:rPr>
          <w:rFonts w:ascii="Cambria" w:hAnsi="Cambria"/>
          <w:sz w:val="40"/>
          <w:szCs w:val="40"/>
          <w:u w:val="single"/>
        </w:rPr>
        <w:t>Submitted To:</w:t>
      </w:r>
    </w:p>
    <w:p w14:paraId="14C285B1" w14:textId="3184B87C" w:rsidR="00A322FF" w:rsidRDefault="00A322FF" w:rsidP="00A322FF">
      <w:pPr>
        <w:rPr>
          <w:rFonts w:ascii="Cambria" w:hAnsi="Cambria"/>
          <w:sz w:val="40"/>
          <w:szCs w:val="40"/>
        </w:rPr>
      </w:pPr>
      <w:r w:rsidRPr="00A322FF">
        <w:rPr>
          <w:rFonts w:ascii="Cambria" w:hAnsi="Cambria"/>
          <w:sz w:val="40"/>
          <w:szCs w:val="40"/>
        </w:rPr>
        <w:t>Prasoon Ghosh</w:t>
      </w:r>
      <w:r w:rsidR="003923AF">
        <w:rPr>
          <w:rFonts w:ascii="Cambria" w:hAnsi="Cambria"/>
          <w:sz w:val="40"/>
          <w:szCs w:val="40"/>
        </w:rPr>
        <w:t xml:space="preserve">                                                        </w:t>
      </w:r>
      <w:r w:rsidR="00CD6B85">
        <w:rPr>
          <w:rFonts w:ascii="Cambria" w:hAnsi="Cambria"/>
          <w:sz w:val="40"/>
          <w:szCs w:val="40"/>
        </w:rPr>
        <w:t xml:space="preserve">   </w:t>
      </w:r>
      <w:r w:rsidR="003923AF">
        <w:rPr>
          <w:rFonts w:ascii="Cambria" w:hAnsi="Cambria"/>
          <w:sz w:val="40"/>
          <w:szCs w:val="40"/>
        </w:rPr>
        <w:t xml:space="preserve"> </w:t>
      </w:r>
      <w:proofErr w:type="spellStart"/>
      <w:r w:rsidR="00CD6B85">
        <w:rPr>
          <w:rFonts w:ascii="Cambria" w:hAnsi="Cambria"/>
          <w:sz w:val="40"/>
          <w:szCs w:val="40"/>
        </w:rPr>
        <w:t>Inder</w:t>
      </w:r>
      <w:proofErr w:type="spellEnd"/>
      <w:r w:rsidR="00CD6B85">
        <w:rPr>
          <w:rFonts w:ascii="Cambria" w:hAnsi="Cambria"/>
          <w:sz w:val="40"/>
          <w:szCs w:val="40"/>
        </w:rPr>
        <w:t xml:space="preserve"> Singh Sir</w:t>
      </w:r>
      <w:r w:rsidR="003923AF">
        <w:rPr>
          <w:rFonts w:ascii="Cambria" w:hAnsi="Cambria"/>
          <w:sz w:val="40"/>
          <w:szCs w:val="40"/>
        </w:rPr>
        <w:t xml:space="preserve">   </w:t>
      </w:r>
    </w:p>
    <w:p w14:paraId="058F8682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BCA B.F.S.I</w:t>
      </w:r>
    </w:p>
    <w:p w14:paraId="6E27ED55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2020-2023</w:t>
      </w:r>
    </w:p>
    <w:p w14:paraId="0CC8DA5B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Semester-</w:t>
      </w:r>
      <w:r w:rsidR="002E2D47">
        <w:rPr>
          <w:rFonts w:ascii="Cambria" w:hAnsi="Cambria"/>
          <w:sz w:val="40"/>
          <w:szCs w:val="40"/>
        </w:rPr>
        <w:t>4</w:t>
      </w:r>
    </w:p>
    <w:p w14:paraId="106D8DEF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SAP ID- 500087553</w:t>
      </w:r>
    </w:p>
    <w:p w14:paraId="55EAB821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Roll No.- R201220011</w:t>
      </w:r>
    </w:p>
    <w:p w14:paraId="28A6AD92" w14:textId="2A83E5DD" w:rsidR="003923AF" w:rsidRDefault="003923AF" w:rsidP="00A322FF">
      <w:pPr>
        <w:rPr>
          <w:rFonts w:ascii="Cambria" w:hAnsi="Cambria"/>
          <w:sz w:val="28"/>
          <w:szCs w:val="28"/>
        </w:rPr>
      </w:pPr>
    </w:p>
    <w:p w14:paraId="42668661" w14:textId="3994B284" w:rsidR="00CD6B85" w:rsidRDefault="00CD6B85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06502F81" wp14:editId="6D3F89C1">
            <wp:extent cx="8801982" cy="6605271"/>
            <wp:effectExtent l="0" t="666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8752" cy="661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401B" w14:textId="014E9EDE" w:rsidR="00CD6B85" w:rsidRDefault="00CD6B85" w:rsidP="00A322FF">
      <w:pPr>
        <w:rPr>
          <w:rFonts w:ascii="Cambria" w:hAnsi="Cambria"/>
          <w:sz w:val="28"/>
          <w:szCs w:val="28"/>
        </w:rPr>
      </w:pPr>
    </w:p>
    <w:p w14:paraId="40316E89" w14:textId="350AFA53" w:rsidR="00CD6B85" w:rsidRDefault="00CD6B85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E8DE7" wp14:editId="036ABC8E">
            <wp:extent cx="6645910" cy="4987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6B7BA" wp14:editId="317732F3">
            <wp:extent cx="6645910" cy="4987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FCE43" wp14:editId="3609E7B6">
            <wp:extent cx="8691535" cy="6522388"/>
            <wp:effectExtent l="0" t="127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7808" cy="65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2F7F" w14:textId="77777777" w:rsidR="00DA35BD" w:rsidRDefault="00DA35BD" w:rsidP="00A322FF">
      <w:pPr>
        <w:rPr>
          <w:noProof/>
        </w:rPr>
      </w:pPr>
    </w:p>
    <w:p w14:paraId="01320764" w14:textId="6CC6DB6C" w:rsidR="00CD6B85" w:rsidRDefault="00DA35BD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77A23" wp14:editId="3C47A93F">
            <wp:extent cx="8879343" cy="6663326"/>
            <wp:effectExtent l="3175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85322" cy="666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B898" w14:textId="49D3F03B" w:rsidR="00DA35BD" w:rsidRDefault="00DA35BD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5898F" wp14:editId="5FEAB2A3">
            <wp:extent cx="8808806" cy="6610392"/>
            <wp:effectExtent l="0" t="5715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17362" cy="661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D92E" w14:textId="1DD26423" w:rsidR="00DA35BD" w:rsidRDefault="00DA35BD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94E74" wp14:editId="31F4F7C7">
            <wp:extent cx="8733743" cy="6554062"/>
            <wp:effectExtent l="381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37853" cy="655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5A33" w14:textId="6CEAF9E5" w:rsidR="00DA35BD" w:rsidRPr="002E2D47" w:rsidRDefault="00DA35BD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B068E4" wp14:editId="5C8C7D49">
            <wp:extent cx="6645910" cy="2254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5BD" w:rsidRPr="002E2D47" w:rsidSect="00A322F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B85"/>
    <w:rsid w:val="002E2D47"/>
    <w:rsid w:val="003923AF"/>
    <w:rsid w:val="00880084"/>
    <w:rsid w:val="00A322FF"/>
    <w:rsid w:val="00CD6B85"/>
    <w:rsid w:val="00DA35BD"/>
    <w:rsid w:val="00E87A2E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7B8BE"/>
  <w15:chartTrackingRefBased/>
  <w15:docId w15:val="{E4E3672D-7981-4F11-8831-7FE02048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o\Documents\Custom%20Office%20Templates\UPES%20Assignment-New%20LOG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UPES Assignment-New LOGO</Template>
  <TotalTime>10</TotalTime>
  <Pages>9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Prasoon Ghosh</dc:creator>
  <cp:keywords/>
  <dc:description/>
  <cp:lastModifiedBy>Prasoon Ghosh</cp:lastModifiedBy>
  <cp:revision>1</cp:revision>
  <dcterms:created xsi:type="dcterms:W3CDTF">2022-03-29T05:46:00Z</dcterms:created>
  <dcterms:modified xsi:type="dcterms:W3CDTF">2022-03-29T05:56:00Z</dcterms:modified>
</cp:coreProperties>
</file>